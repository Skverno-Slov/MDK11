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7D7E12" w14:textId="30B641A9" w:rsidR="00342050" w:rsidRDefault="00342050" w:rsidP="00342050">
      <w:pPr>
        <w:pStyle w:val="10"/>
      </w:pPr>
      <w:r>
        <w:t>Лабораторная работа №2</w:t>
      </w:r>
      <w:r w:rsidRPr="00342050">
        <w:t xml:space="preserve"> </w:t>
      </w:r>
      <w:r w:rsidRPr="0003242E">
        <w:br/>
      </w:r>
      <w:r>
        <w:t>Установка среды разработки мобильных приложений</w:t>
      </w:r>
      <w:r w:rsidRPr="00342050">
        <w:t xml:space="preserve"> </w:t>
      </w:r>
      <w:r>
        <w:t>с применением виртуальной машины</w:t>
      </w:r>
    </w:p>
    <w:p w14:paraId="405A5C92" w14:textId="25AB8C12" w:rsidR="00342050" w:rsidRDefault="00342050" w:rsidP="00342050">
      <w:pPr>
        <w:pStyle w:val="1"/>
      </w:pPr>
      <w:r>
        <w:t>Цель работы</w:t>
      </w:r>
    </w:p>
    <w:p w14:paraId="7C581929" w14:textId="7ADB904D" w:rsidR="00342050" w:rsidRDefault="00342050" w:rsidP="00342050">
      <w:pPr>
        <w:pStyle w:val="2"/>
      </w:pPr>
      <w:r>
        <w:t>Изучить процесс установки среды для разработки мобильных</w:t>
      </w:r>
      <w:r w:rsidRPr="00342050">
        <w:t xml:space="preserve"> </w:t>
      </w:r>
      <w:r>
        <w:t>приложений с применением виртуальной машины.</w:t>
      </w:r>
    </w:p>
    <w:p w14:paraId="7C617E7A" w14:textId="559DEC72" w:rsidR="00342050" w:rsidRDefault="00A60FAF" w:rsidP="00342050">
      <w:pPr>
        <w:pStyle w:val="1"/>
      </w:pPr>
      <w:r>
        <w:t>Ход работы</w:t>
      </w:r>
    </w:p>
    <w:p w14:paraId="2684B5E5" w14:textId="1FDD33D2" w:rsidR="00A60FAF" w:rsidRDefault="00A60FAF" w:rsidP="00A60FAF">
      <w:pPr>
        <w:pStyle w:val="1"/>
        <w:numPr>
          <w:ilvl w:val="0"/>
          <w:numId w:val="0"/>
        </w:numPr>
      </w:pPr>
      <w:r>
        <w:pict w14:anchorId="4162BC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45pt;height:252.9pt">
            <v:imagedata r:id="rId5" o:title="Проект"/>
          </v:shape>
        </w:pict>
      </w:r>
    </w:p>
    <w:p w14:paraId="0419C799" w14:textId="77777777" w:rsidR="00A60FAF" w:rsidRDefault="00A60FAF" w:rsidP="00A60FAF">
      <w:pPr>
        <w:pStyle w:val="1"/>
        <w:numPr>
          <w:ilvl w:val="0"/>
          <w:numId w:val="0"/>
        </w:numPr>
      </w:pPr>
      <w:bookmarkStart w:id="0" w:name="_GoBack"/>
      <w:bookmarkEnd w:id="0"/>
    </w:p>
    <w:p w14:paraId="40A20DFD" w14:textId="40623C58" w:rsidR="00342050" w:rsidRDefault="00342050" w:rsidP="00342050">
      <w:pPr>
        <w:pStyle w:val="1"/>
      </w:pPr>
      <w:r>
        <w:t>Контрольные вопросы</w:t>
      </w:r>
    </w:p>
    <w:p w14:paraId="23FF80A6" w14:textId="30CD4CF2" w:rsidR="00342050" w:rsidRDefault="00342050" w:rsidP="00342050">
      <w:pPr>
        <w:pStyle w:val="2"/>
      </w:pPr>
      <w:r>
        <w:t>Что такое «виртуальная машина»?</w:t>
      </w:r>
    </w:p>
    <w:p w14:paraId="4F0DB315" w14:textId="239FA475" w:rsidR="004729B8" w:rsidRPr="004729B8" w:rsidRDefault="004729B8" w:rsidP="004729B8">
      <w:pPr>
        <w:pStyle w:val="2"/>
        <w:numPr>
          <w:ilvl w:val="0"/>
          <w:numId w:val="0"/>
        </w:numPr>
        <w:ind w:left="567"/>
      </w:pPr>
      <w:r>
        <w:t>П</w:t>
      </w:r>
      <w:r w:rsidRPr="004729B8">
        <w:t xml:space="preserve">рограммная эмуляция полноценного компьютера с собственной операционной системой и приложениями, работающая внутри другого </w:t>
      </w:r>
      <w:r>
        <w:t>компьютера.</w:t>
      </w:r>
    </w:p>
    <w:p w14:paraId="436FDB15" w14:textId="77777777" w:rsidR="004729B8" w:rsidRDefault="004729B8" w:rsidP="004729B8">
      <w:pPr>
        <w:pStyle w:val="1"/>
        <w:numPr>
          <w:ilvl w:val="0"/>
          <w:numId w:val="0"/>
        </w:numPr>
      </w:pPr>
    </w:p>
    <w:p w14:paraId="1BF71CB3" w14:textId="186CDA4C" w:rsidR="00342050" w:rsidRDefault="00342050" w:rsidP="00342050">
      <w:pPr>
        <w:pStyle w:val="2"/>
      </w:pPr>
      <w:r>
        <w:t xml:space="preserve">Какие IDE позволяют создавать приложения для </w:t>
      </w:r>
      <w:proofErr w:type="spellStart"/>
      <w:r>
        <w:t>Android</w:t>
      </w:r>
      <w:proofErr w:type="spellEnd"/>
      <w:r>
        <w:t>?</w:t>
      </w:r>
    </w:p>
    <w:p w14:paraId="22FF59F2" w14:textId="5B3E7079" w:rsidR="004729B8" w:rsidRPr="004729B8" w:rsidRDefault="004729B8" w:rsidP="004729B8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rPr>
          <w:lang w:val="en-US"/>
        </w:rPr>
        <w:t xml:space="preserve">Android studio, </w:t>
      </w:r>
      <w:proofErr w:type="spellStart"/>
      <w:r>
        <w:rPr>
          <w:lang w:val="en-US"/>
        </w:rPr>
        <w:t>Xcode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devEco</w:t>
      </w:r>
      <w:proofErr w:type="spellEnd"/>
      <w:r>
        <w:rPr>
          <w:lang w:val="en-US"/>
        </w:rPr>
        <w:t xml:space="preserve"> studio, </w:t>
      </w:r>
      <w:r>
        <w:t>аврора</w:t>
      </w:r>
      <w:r w:rsidRPr="004729B8">
        <w:rPr>
          <w:lang w:val="en-US"/>
        </w:rPr>
        <w:t xml:space="preserve"> </w:t>
      </w:r>
      <w:proofErr w:type="spellStart"/>
      <w:r>
        <w:rPr>
          <w:lang w:val="en-US"/>
        </w:rPr>
        <w:t>sdk</w:t>
      </w:r>
      <w:proofErr w:type="spellEnd"/>
      <w:r>
        <w:rPr>
          <w:lang w:val="en-US"/>
        </w:rPr>
        <w:t xml:space="preserve">, MAUI, Avalonia, Uno </w:t>
      </w:r>
      <w:proofErr w:type="spellStart"/>
      <w:r>
        <w:rPr>
          <w:lang w:val="en-US"/>
        </w:rPr>
        <w:t>Plaform</w:t>
      </w:r>
      <w:proofErr w:type="spellEnd"/>
      <w:r>
        <w:rPr>
          <w:lang w:val="en-US"/>
        </w:rPr>
        <w:t xml:space="preserve">, Unity, </w:t>
      </w:r>
      <w:proofErr w:type="spellStart"/>
      <w:r>
        <w:rPr>
          <w:lang w:val="en-US"/>
        </w:rPr>
        <w:t>Kotlin</w:t>
      </w:r>
      <w:proofErr w:type="spellEnd"/>
      <w:r>
        <w:rPr>
          <w:lang w:val="en-US"/>
        </w:rPr>
        <w:t xml:space="preserve"> Multiplatform </w:t>
      </w:r>
    </w:p>
    <w:p w14:paraId="233BD7C5" w14:textId="77777777" w:rsidR="004729B8" w:rsidRPr="004729B8" w:rsidRDefault="004729B8" w:rsidP="004729B8">
      <w:pPr>
        <w:pStyle w:val="1"/>
        <w:numPr>
          <w:ilvl w:val="0"/>
          <w:numId w:val="0"/>
        </w:numPr>
        <w:rPr>
          <w:lang w:val="en-US"/>
        </w:rPr>
      </w:pPr>
    </w:p>
    <w:p w14:paraId="7214C1F0" w14:textId="056DACED" w:rsidR="00342050" w:rsidRDefault="00342050" w:rsidP="00342050">
      <w:pPr>
        <w:pStyle w:val="2"/>
      </w:pPr>
      <w:r>
        <w:t xml:space="preserve">Какие языки программирования доступны в </w:t>
      </w:r>
      <w:proofErr w:type="spellStart"/>
      <w:r>
        <w:t>Intellij</w:t>
      </w:r>
      <w:proofErr w:type="spellEnd"/>
      <w:r>
        <w:t xml:space="preserve"> IDEA?</w:t>
      </w:r>
    </w:p>
    <w:p w14:paraId="5B8FA0D7" w14:textId="6949F89A" w:rsidR="004729B8" w:rsidRDefault="004729B8" w:rsidP="004729B8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rPr>
          <w:lang w:val="en-US"/>
        </w:rPr>
        <w:t>Java</w:t>
      </w:r>
      <w:r w:rsidRPr="004729B8">
        <w:rPr>
          <w:lang w:val="en-US"/>
        </w:rPr>
        <w:t xml:space="preserve">, </w:t>
      </w:r>
      <w:proofErr w:type="spellStart"/>
      <w:r>
        <w:rPr>
          <w:lang w:val="en-US"/>
        </w:rPr>
        <w:t>Kotlin</w:t>
      </w:r>
      <w:proofErr w:type="spellEnd"/>
      <w:r w:rsidRPr="004729B8">
        <w:rPr>
          <w:bCs/>
          <w:lang w:val="en-US"/>
        </w:rPr>
        <w:t>, Scala, Groovy</w:t>
      </w:r>
      <w:r w:rsidRPr="004729B8">
        <w:rPr>
          <w:lang w:val="en-US"/>
        </w:rPr>
        <w:t>,</w:t>
      </w:r>
      <w:r w:rsidRPr="004729B8">
        <w:rPr>
          <w:bCs/>
          <w:lang w:val="en-US"/>
        </w:rPr>
        <w:t xml:space="preserve"> JavaScript, </w:t>
      </w:r>
      <w:proofErr w:type="spellStart"/>
      <w:r w:rsidRPr="004729B8">
        <w:rPr>
          <w:bCs/>
          <w:lang w:val="en-US"/>
        </w:rPr>
        <w:t>TypeScript</w:t>
      </w:r>
      <w:proofErr w:type="spellEnd"/>
      <w:r w:rsidRPr="004729B8">
        <w:rPr>
          <w:lang w:val="en-US"/>
        </w:rPr>
        <w:t xml:space="preserve">, </w:t>
      </w:r>
      <w:r w:rsidRPr="004729B8">
        <w:rPr>
          <w:bCs/>
          <w:lang w:val="en-US"/>
        </w:rPr>
        <w:t>HTML, CSS, XML</w:t>
      </w:r>
      <w:r w:rsidRPr="004729B8">
        <w:rPr>
          <w:lang w:val="en-US"/>
        </w:rPr>
        <w:t> </w:t>
      </w:r>
      <w:r w:rsidRPr="004729B8">
        <w:t>и</w:t>
      </w:r>
      <w:r w:rsidRPr="004729B8">
        <w:rPr>
          <w:lang w:val="en-US"/>
        </w:rPr>
        <w:t xml:space="preserve"> </w:t>
      </w:r>
      <w:r w:rsidRPr="004729B8">
        <w:rPr>
          <w:bCs/>
          <w:lang w:val="en-US"/>
        </w:rPr>
        <w:t>SQL</w:t>
      </w:r>
      <w:r w:rsidRPr="004729B8">
        <w:rPr>
          <w:lang w:val="en-US"/>
        </w:rPr>
        <w:t>.</w:t>
      </w:r>
    </w:p>
    <w:p w14:paraId="55D30A81" w14:textId="77777777" w:rsidR="004729B8" w:rsidRPr="004729B8" w:rsidRDefault="004729B8" w:rsidP="004729B8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2160F5E5" w14:textId="136A7C0F" w:rsidR="00342050" w:rsidRDefault="00342050" w:rsidP="00342050">
      <w:pPr>
        <w:pStyle w:val="2"/>
      </w:pPr>
      <w:r>
        <w:t xml:space="preserve">Какие языки программирования доступны в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>?</w:t>
      </w:r>
    </w:p>
    <w:p w14:paraId="7725F7BB" w14:textId="1C46D98C" w:rsidR="004729B8" w:rsidRDefault="004729B8" w:rsidP="004729B8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rPr>
          <w:lang w:val="en-US"/>
        </w:rPr>
        <w:lastRenderedPageBreak/>
        <w:t>Java</w:t>
      </w:r>
      <w:r w:rsidRPr="004729B8">
        <w:rPr>
          <w:lang w:val="en-US"/>
        </w:rPr>
        <w:t xml:space="preserve">, </w:t>
      </w:r>
      <w:proofErr w:type="spellStart"/>
      <w:r>
        <w:rPr>
          <w:lang w:val="en-US"/>
        </w:rPr>
        <w:t>Kotlin</w:t>
      </w:r>
      <w:proofErr w:type="spellEnd"/>
    </w:p>
    <w:p w14:paraId="65148BCD" w14:textId="77777777" w:rsidR="004729B8" w:rsidRDefault="004729B8" w:rsidP="004729B8">
      <w:pPr>
        <w:pStyle w:val="2"/>
        <w:numPr>
          <w:ilvl w:val="0"/>
          <w:numId w:val="0"/>
        </w:numPr>
        <w:ind w:left="567"/>
      </w:pPr>
    </w:p>
    <w:p w14:paraId="62FAE0EF" w14:textId="77777777" w:rsidR="004729B8" w:rsidRDefault="00342050" w:rsidP="004729B8">
      <w:pPr>
        <w:pStyle w:val="2"/>
      </w:pPr>
      <w:r>
        <w:t xml:space="preserve">На каких языках программирования можно разрабатывать </w:t>
      </w:r>
      <w:proofErr w:type="spellStart"/>
      <w:r>
        <w:t>нативные</w:t>
      </w:r>
      <w:proofErr w:type="spellEnd"/>
      <w:r>
        <w:t xml:space="preserve"> приложения для </w:t>
      </w:r>
      <w:proofErr w:type="spellStart"/>
      <w:r>
        <w:t>Android</w:t>
      </w:r>
      <w:proofErr w:type="spellEnd"/>
      <w:r>
        <w:t>?</w:t>
      </w:r>
    </w:p>
    <w:p w14:paraId="41E9E7FF" w14:textId="33ABDAEF" w:rsidR="004729B8" w:rsidRPr="004729B8" w:rsidRDefault="004729B8" w:rsidP="004729B8">
      <w:pPr>
        <w:pStyle w:val="2"/>
        <w:numPr>
          <w:ilvl w:val="0"/>
          <w:numId w:val="0"/>
        </w:numPr>
        <w:ind w:left="567"/>
      </w:pPr>
      <w:r w:rsidRPr="004729B8">
        <w:rPr>
          <w:lang w:val="en-US"/>
        </w:rPr>
        <w:t xml:space="preserve">Java, </w:t>
      </w:r>
      <w:proofErr w:type="spellStart"/>
      <w:r w:rsidRPr="004729B8">
        <w:rPr>
          <w:lang w:val="en-US"/>
        </w:rPr>
        <w:t>Kotlin</w:t>
      </w:r>
      <w:proofErr w:type="spellEnd"/>
    </w:p>
    <w:p w14:paraId="6EB9A7A8" w14:textId="77777777" w:rsidR="004729B8" w:rsidRDefault="004729B8" w:rsidP="004729B8">
      <w:pPr>
        <w:pStyle w:val="2"/>
        <w:numPr>
          <w:ilvl w:val="0"/>
          <w:numId w:val="0"/>
        </w:numPr>
        <w:ind w:firstLine="567"/>
      </w:pPr>
    </w:p>
    <w:p w14:paraId="762422C9" w14:textId="231DBFBF" w:rsidR="004729B8" w:rsidRDefault="004729B8" w:rsidP="004729B8">
      <w:pPr>
        <w:pStyle w:val="1"/>
      </w:pPr>
      <w:r>
        <w:t>Вывод</w:t>
      </w:r>
    </w:p>
    <w:p w14:paraId="4278A6C2" w14:textId="1616E314" w:rsidR="004729B8" w:rsidRDefault="004729B8" w:rsidP="004729B8">
      <w:pPr>
        <w:pStyle w:val="2"/>
      </w:pPr>
      <w:r>
        <w:t>В ходе лабораторной работы установлены среды для разработки мобильных</w:t>
      </w:r>
      <w:r w:rsidRPr="00342050">
        <w:t xml:space="preserve"> </w:t>
      </w:r>
      <w:r>
        <w:t>приложений с применением виртуальной машины.</w:t>
      </w:r>
    </w:p>
    <w:p w14:paraId="4751C094" w14:textId="77777777" w:rsidR="004729B8" w:rsidRDefault="004729B8" w:rsidP="004729B8">
      <w:pPr>
        <w:pStyle w:val="1"/>
        <w:numPr>
          <w:ilvl w:val="0"/>
          <w:numId w:val="0"/>
        </w:numPr>
      </w:pPr>
    </w:p>
    <w:p w14:paraId="3BB35848" w14:textId="6A4EA775" w:rsidR="004729B8" w:rsidRPr="004729B8" w:rsidRDefault="004729B8" w:rsidP="004729B8">
      <w:pPr>
        <w:pStyle w:val="2"/>
        <w:numPr>
          <w:ilvl w:val="0"/>
          <w:numId w:val="0"/>
        </w:numPr>
        <w:ind w:left="567"/>
      </w:pPr>
    </w:p>
    <w:p w14:paraId="6C7E8EA1" w14:textId="4E329CB1" w:rsidR="004729B8" w:rsidRPr="004729B8" w:rsidRDefault="004729B8" w:rsidP="004729B8">
      <w:pPr>
        <w:pStyle w:val="2"/>
        <w:numPr>
          <w:ilvl w:val="0"/>
          <w:numId w:val="0"/>
        </w:numPr>
        <w:ind w:firstLine="567"/>
      </w:pPr>
    </w:p>
    <w:p w14:paraId="11643C0E" w14:textId="77777777" w:rsidR="004729B8" w:rsidRDefault="004729B8" w:rsidP="004729B8">
      <w:pPr>
        <w:pStyle w:val="2"/>
        <w:numPr>
          <w:ilvl w:val="0"/>
          <w:numId w:val="0"/>
        </w:numPr>
        <w:ind w:left="567"/>
      </w:pPr>
    </w:p>
    <w:sectPr w:rsidR="004729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050"/>
    <w:rsid w:val="00015565"/>
    <w:rsid w:val="0003242E"/>
    <w:rsid w:val="0007207D"/>
    <w:rsid w:val="000D783A"/>
    <w:rsid w:val="00103757"/>
    <w:rsid w:val="0018259A"/>
    <w:rsid w:val="001974B9"/>
    <w:rsid w:val="001E32F3"/>
    <w:rsid w:val="002309F1"/>
    <w:rsid w:val="00243AEB"/>
    <w:rsid w:val="00271E47"/>
    <w:rsid w:val="002B0559"/>
    <w:rsid w:val="00342050"/>
    <w:rsid w:val="0035201A"/>
    <w:rsid w:val="00372EF5"/>
    <w:rsid w:val="003A7E51"/>
    <w:rsid w:val="003B4A7C"/>
    <w:rsid w:val="003C58DB"/>
    <w:rsid w:val="004011D6"/>
    <w:rsid w:val="00410951"/>
    <w:rsid w:val="004217C6"/>
    <w:rsid w:val="004729B8"/>
    <w:rsid w:val="00476741"/>
    <w:rsid w:val="004A368A"/>
    <w:rsid w:val="00567F03"/>
    <w:rsid w:val="005C0BF2"/>
    <w:rsid w:val="005D2A14"/>
    <w:rsid w:val="005E152D"/>
    <w:rsid w:val="00624AC7"/>
    <w:rsid w:val="00693BA2"/>
    <w:rsid w:val="006E2B52"/>
    <w:rsid w:val="006E7194"/>
    <w:rsid w:val="007061DD"/>
    <w:rsid w:val="00713A3D"/>
    <w:rsid w:val="00814C20"/>
    <w:rsid w:val="00875CEE"/>
    <w:rsid w:val="00925158"/>
    <w:rsid w:val="00926BDF"/>
    <w:rsid w:val="00956D10"/>
    <w:rsid w:val="00995F7F"/>
    <w:rsid w:val="00A60FAF"/>
    <w:rsid w:val="00A7632F"/>
    <w:rsid w:val="00B63360"/>
    <w:rsid w:val="00BB28CA"/>
    <w:rsid w:val="00BE226D"/>
    <w:rsid w:val="00C21738"/>
    <w:rsid w:val="00C36260"/>
    <w:rsid w:val="00C472E7"/>
    <w:rsid w:val="00C729C5"/>
    <w:rsid w:val="00C87715"/>
    <w:rsid w:val="00CB5F46"/>
    <w:rsid w:val="00CF0E87"/>
    <w:rsid w:val="00CF6B10"/>
    <w:rsid w:val="00D3492B"/>
    <w:rsid w:val="00D50D24"/>
    <w:rsid w:val="00D53970"/>
    <w:rsid w:val="00D6020D"/>
    <w:rsid w:val="00D63BB2"/>
    <w:rsid w:val="00D66C75"/>
    <w:rsid w:val="00DD2877"/>
    <w:rsid w:val="00DE3D10"/>
    <w:rsid w:val="00E25EED"/>
    <w:rsid w:val="00E46F96"/>
    <w:rsid w:val="00E65989"/>
    <w:rsid w:val="00E66856"/>
    <w:rsid w:val="00EB7556"/>
    <w:rsid w:val="00EE187F"/>
    <w:rsid w:val="00F04D11"/>
    <w:rsid w:val="00F26594"/>
    <w:rsid w:val="00F564A5"/>
    <w:rsid w:val="00F84643"/>
    <w:rsid w:val="00FA56D7"/>
    <w:rsid w:val="00FC1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9603048"/>
  <w15:chartTrackingRefBased/>
  <w15:docId w15:val="{5D7704EE-6F4A-4F06-A1D8-5D3D7228A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4A368A"/>
    <w:pPr>
      <w:pageBreakBefore/>
      <w:widowControl w:val="0"/>
      <w:tabs>
        <w:tab w:val="left" w:pos="709"/>
      </w:tabs>
      <w:suppressAutoHyphens/>
      <w:autoSpaceDN w:val="0"/>
      <w:spacing w:after="0" w:line="240" w:lineRule="auto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4A368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spacing w:after="0" w:line="240" w:lineRule="auto"/>
      <w:jc w:val="both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 w:after="0" w:line="240" w:lineRule="auto"/>
      <w:jc w:val="both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  <w:spacing w:after="0" w:line="240" w:lineRule="auto"/>
      <w:jc w:val="both"/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342050"/>
    <w:pPr>
      <w:spacing w:after="0" w:line="240" w:lineRule="auto"/>
    </w:pPr>
  </w:style>
  <w:style w:type="character" w:styleId="af0">
    <w:name w:val="Strong"/>
    <w:basedOn w:val="a1"/>
    <w:uiPriority w:val="22"/>
    <w:qFormat/>
    <w:rsid w:val="004729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13</TotalTime>
  <Pages>2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0109-14</cp:lastModifiedBy>
  <cp:revision>4</cp:revision>
  <dcterms:created xsi:type="dcterms:W3CDTF">2026-01-17T08:42:00Z</dcterms:created>
  <dcterms:modified xsi:type="dcterms:W3CDTF">2026-01-17T09:19:00Z</dcterms:modified>
</cp:coreProperties>
</file>